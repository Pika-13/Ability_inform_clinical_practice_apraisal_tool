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51" w14:textId="70199FC2" w:rsidR="00F227FF" w:rsidRPr="00726605" w:rsidRDefault="00F227FF" w:rsidP="00F227FF">
      <w:pPr>
        <w:pStyle w:val="Title"/>
      </w:pPr>
      <w:r w:rsidRPr="00726605">
        <w:t>Supplemental digital content</w:t>
      </w:r>
    </w:p>
    <w:p w14:paraId="26F073F0" w14:textId="77777777" w:rsidR="00F227FF" w:rsidRPr="00726605" w:rsidRDefault="00F227FF" w:rsidP="00F227FF">
      <w:pPr>
        <w:pStyle w:val="BodyText"/>
      </w:pPr>
    </w:p>
    <w:sdt>
      <w:sdtPr>
        <w:rPr>
          <w:rFonts w:asciiTheme="minorHAnsi" w:eastAsiaTheme="minorHAnsi" w:hAnsiTheme="minorHAnsi" w:cstheme="minorBidi"/>
          <w:b w:val="0"/>
          <w:smallCaps w:val="0"/>
          <w:color w:val="auto"/>
          <w:sz w:val="24"/>
          <w:szCs w:val="24"/>
        </w:rPr>
        <w:id w:val="1979040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EA6E3C3" w14:textId="19FD7C58" w:rsidR="00F227FF" w:rsidRPr="00726605" w:rsidRDefault="00F227FF">
          <w:pPr>
            <w:pStyle w:val="TOCHeading"/>
          </w:pPr>
          <w:r w:rsidRPr="00726605">
            <w:t>Table of Content</w:t>
          </w:r>
        </w:p>
        <w:p w14:paraId="31EAC5DC" w14:textId="67675327" w:rsidR="002A319C" w:rsidRPr="00726605" w:rsidRDefault="00F227F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r w:rsidRPr="00726605">
            <w:rPr>
              <w:b w:val="0"/>
              <w:bCs w:val="0"/>
            </w:rPr>
            <w:fldChar w:fldCharType="begin"/>
          </w:r>
          <w:r w:rsidRPr="00726605">
            <w:instrText xml:space="preserve"> TOC \o "1-3" \h \z \u </w:instrText>
          </w:r>
          <w:r w:rsidRPr="00726605">
            <w:rPr>
              <w:b w:val="0"/>
              <w:bCs w:val="0"/>
            </w:rPr>
            <w:fldChar w:fldCharType="separate"/>
          </w:r>
          <w:hyperlink w:anchor="_Toc226121282" w:history="1">
            <w:r w:rsidR="002A319C" w:rsidRPr="00726605">
              <w:rPr>
                <w:rStyle w:val="Hyperlink"/>
              </w:rPr>
              <w:t>Supplemental digital content 1</w:t>
            </w:r>
            <w:r w:rsidR="002A319C" w:rsidRPr="00726605">
              <w:rPr>
                <w:webHidden/>
              </w:rPr>
              <w:tab/>
            </w:r>
            <w:r w:rsidR="002A319C" w:rsidRPr="00726605">
              <w:rPr>
                <w:webHidden/>
              </w:rPr>
              <w:fldChar w:fldCharType="begin"/>
            </w:r>
            <w:r w:rsidR="002A319C" w:rsidRPr="00726605">
              <w:rPr>
                <w:webHidden/>
              </w:rPr>
              <w:instrText xml:space="preserve"> PAGEREF _Toc226121282 \h </w:instrText>
            </w:r>
            <w:r w:rsidR="002A319C" w:rsidRPr="00726605">
              <w:rPr>
                <w:webHidden/>
              </w:rPr>
            </w:r>
            <w:r w:rsidR="002A319C" w:rsidRPr="00726605">
              <w:rPr>
                <w:webHidden/>
              </w:rPr>
              <w:fldChar w:fldCharType="separate"/>
            </w:r>
            <w:r w:rsidR="002A319C" w:rsidRPr="00726605">
              <w:rPr>
                <w:webHidden/>
              </w:rPr>
              <w:t>2</w:t>
            </w:r>
            <w:r w:rsidR="002A319C" w:rsidRPr="00726605">
              <w:rPr>
                <w:webHidden/>
              </w:rPr>
              <w:fldChar w:fldCharType="end"/>
            </w:r>
          </w:hyperlink>
        </w:p>
        <w:p w14:paraId="16B5677C" w14:textId="215C7D58" w:rsidR="002A319C" w:rsidRPr="00726605" w:rsidRDefault="002A319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6121283" w:history="1">
            <w:r w:rsidRPr="00726605">
              <w:rPr>
                <w:rStyle w:val="Hyperlink"/>
              </w:rPr>
              <w:t>Supplemental digital content 2</w:t>
            </w:r>
            <w:r w:rsidRPr="00726605">
              <w:rPr>
                <w:webHidden/>
              </w:rPr>
              <w:tab/>
            </w:r>
            <w:r w:rsidRPr="00726605">
              <w:rPr>
                <w:webHidden/>
              </w:rPr>
              <w:fldChar w:fldCharType="begin"/>
            </w:r>
            <w:r w:rsidRPr="00726605">
              <w:rPr>
                <w:webHidden/>
              </w:rPr>
              <w:instrText xml:space="preserve"> PAGEREF _Toc226121283 \h </w:instrText>
            </w:r>
            <w:r w:rsidRPr="00726605">
              <w:rPr>
                <w:webHidden/>
              </w:rPr>
            </w:r>
            <w:r w:rsidRPr="00726605">
              <w:rPr>
                <w:webHidden/>
              </w:rPr>
              <w:fldChar w:fldCharType="separate"/>
            </w:r>
            <w:r w:rsidRPr="00726605">
              <w:rPr>
                <w:webHidden/>
              </w:rPr>
              <w:t>5</w:t>
            </w:r>
            <w:r w:rsidRPr="00726605">
              <w:rPr>
                <w:webHidden/>
              </w:rPr>
              <w:fldChar w:fldCharType="end"/>
            </w:r>
          </w:hyperlink>
        </w:p>
        <w:p w14:paraId="484FBC5D" w14:textId="089D1467" w:rsidR="002A319C" w:rsidRPr="00726605" w:rsidRDefault="002A319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6121284" w:history="1">
            <w:r w:rsidRPr="00726605">
              <w:rPr>
                <w:rStyle w:val="Hyperlink"/>
              </w:rPr>
              <w:t>Supplemental digital content 3</w:t>
            </w:r>
            <w:r w:rsidRPr="00726605">
              <w:rPr>
                <w:webHidden/>
              </w:rPr>
              <w:tab/>
            </w:r>
            <w:r w:rsidRPr="00726605">
              <w:rPr>
                <w:webHidden/>
              </w:rPr>
              <w:fldChar w:fldCharType="begin"/>
            </w:r>
            <w:r w:rsidRPr="00726605">
              <w:rPr>
                <w:webHidden/>
              </w:rPr>
              <w:instrText xml:space="preserve"> PAGEREF _Toc226121284 \h </w:instrText>
            </w:r>
            <w:r w:rsidRPr="00726605">
              <w:rPr>
                <w:webHidden/>
              </w:rPr>
            </w:r>
            <w:r w:rsidRPr="00726605">
              <w:rPr>
                <w:webHidden/>
              </w:rPr>
              <w:fldChar w:fldCharType="separate"/>
            </w:r>
            <w:r w:rsidRPr="00726605">
              <w:rPr>
                <w:webHidden/>
              </w:rPr>
              <w:t>7</w:t>
            </w:r>
            <w:r w:rsidRPr="00726605">
              <w:rPr>
                <w:webHidden/>
              </w:rPr>
              <w:fldChar w:fldCharType="end"/>
            </w:r>
          </w:hyperlink>
        </w:p>
        <w:p w14:paraId="737C8854" w14:textId="35FA1E18" w:rsidR="00F227FF" w:rsidRPr="00726605" w:rsidRDefault="00F227FF">
          <w:r w:rsidRPr="00726605">
            <w:rPr>
              <w:b/>
              <w:bCs/>
            </w:rPr>
            <w:fldChar w:fldCharType="end"/>
          </w:r>
        </w:p>
      </w:sdtContent>
    </w:sdt>
    <w:p w14:paraId="5A6107BB" w14:textId="77777777" w:rsidR="00F227FF" w:rsidRPr="00726605" w:rsidRDefault="00F227FF" w:rsidP="00F227FF">
      <w:p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72FF7C" w14:textId="77777777" w:rsidR="00931F54" w:rsidRPr="00726605" w:rsidRDefault="00F227FF" w:rsidP="00581CC4">
      <w:pPr>
        <w:pStyle w:val="Titre11"/>
        <w:rPr>
          <w:lang w:val="en-US"/>
        </w:rPr>
      </w:pPr>
      <w:bookmarkStart w:id="0" w:name="_Toc226121282"/>
      <w:r w:rsidRPr="00726605">
        <w:rPr>
          <w:lang w:val="en-US"/>
        </w:rPr>
        <w:lastRenderedPageBreak/>
        <w:t>Supplemental digital content 1</w:t>
      </w:r>
      <w:bookmarkEnd w:id="0"/>
    </w:p>
    <w:p w14:paraId="1AA26876" w14:textId="093C01C9" w:rsidR="00581CC4" w:rsidRPr="00726605" w:rsidRDefault="00726605" w:rsidP="00726605">
      <w:pPr>
        <w:jc w:val="center"/>
        <w:rPr>
          <w:b/>
          <w:bCs/>
          <w:sz w:val="22"/>
          <w:szCs w:val="22"/>
        </w:rPr>
      </w:pPr>
      <w:r w:rsidRPr="00726605">
        <w:rPr>
          <w:b/>
          <w:bCs/>
          <w:sz w:val="22"/>
          <w:szCs w:val="22"/>
        </w:rPr>
        <w:t xml:space="preserve">Table 1 </w:t>
      </w:r>
      <w:r w:rsidR="00581CC4" w:rsidRPr="00726605">
        <w:rPr>
          <w:b/>
          <w:bCs/>
          <w:sz w:val="22"/>
          <w:szCs w:val="22"/>
        </w:rPr>
        <w:t xml:space="preserve">Decision rules for </w:t>
      </w:r>
      <w:r w:rsidR="006F6D84" w:rsidRPr="00726605">
        <w:rPr>
          <w:b/>
          <w:bCs/>
          <w:sz w:val="22"/>
          <w:szCs w:val="22"/>
        </w:rPr>
        <w:t xml:space="preserve">the </w:t>
      </w:r>
      <w:r w:rsidR="00581CC4" w:rsidRPr="00726605">
        <w:rPr>
          <w:b/>
          <w:bCs/>
          <w:sz w:val="22"/>
          <w:szCs w:val="22"/>
        </w:rPr>
        <w:t>assessment of the four</w:t>
      </w:r>
      <w:r w:rsidR="003C00C0">
        <w:rPr>
          <w:b/>
          <w:bCs/>
          <w:sz w:val="22"/>
          <w:szCs w:val="22"/>
        </w:rPr>
        <w:t>-</w:t>
      </w:r>
      <w:r w:rsidR="00C04FAE" w:rsidRPr="00726605">
        <w:rPr>
          <w:b/>
          <w:bCs/>
          <w:sz w:val="22"/>
          <w:szCs w:val="22"/>
        </w:rPr>
        <w:t>domain</w:t>
      </w:r>
      <w:r w:rsidR="00581CC4" w:rsidRPr="00726605">
        <w:rPr>
          <w:b/>
          <w:bCs/>
          <w:sz w:val="22"/>
          <w:szCs w:val="22"/>
        </w:rPr>
        <w:t xml:space="preserve"> composite endpoint.</w:t>
      </w:r>
    </w:p>
    <w:p w14:paraId="0B446C27" w14:textId="62EDA0C2" w:rsidR="00581CC4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1: </w:t>
      </w:r>
      <w:r w:rsidR="00581CC4" w:rsidRPr="00726605">
        <w:rPr>
          <w:b/>
          <w:bCs/>
          <w:sz w:val="22"/>
          <w:szCs w:val="22"/>
          <w:lang w:eastAsia="de-DE"/>
        </w:rPr>
        <w:t>Report of specific primary outcome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581CC4" w:rsidRPr="00726605" w14:paraId="75D5C32D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054FBDD" w14:textId="78E8308E" w:rsidR="00581CC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581CC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</w:p>
        </w:tc>
        <w:tc>
          <w:tcPr>
            <w:tcW w:w="7223" w:type="dxa"/>
            <w:vAlign w:val="center"/>
          </w:tcPr>
          <w:p w14:paraId="374F3CA1" w14:textId="208A43C8" w:rsidR="00581CC4" w:rsidRPr="00726605" w:rsidRDefault="00581CC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581CC4" w:rsidRPr="00726605" w14:paraId="030292BB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4AD9B9F" w14:textId="6B2A2F7F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3337E96C" w14:textId="3ABBAED2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precise primary endpoint(s), in any resource (i.e., pre-trial documentation or final publication). If &gt;1 resource, concordance is required.</w:t>
            </w:r>
          </w:p>
        </w:tc>
      </w:tr>
      <w:tr w:rsidR="00581CC4" w:rsidRPr="00726605" w14:paraId="271436F7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4C3AFC8" w14:textId="0EA242AB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830B4FB" w14:textId="36F3DF6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no report of precise primary endpoint(s)</w:t>
            </w:r>
          </w:p>
          <w:p w14:paraId="323B46B4" w14:textId="4629851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multiple primary endpoints without multiplicity adjustment</w:t>
            </w:r>
          </w:p>
        </w:tc>
      </w:tr>
      <w:tr w:rsidR="00581CC4" w:rsidRPr="00726605" w14:paraId="398001E8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EF5C88F" w14:textId="1013432D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461BF482" w14:textId="02D78914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quantitative and/or qualitative mismatch in the endpoint(s)</w:t>
            </w:r>
          </w:p>
        </w:tc>
      </w:tr>
    </w:tbl>
    <w:p w14:paraId="1C660811" w14:textId="7CC85E4F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115042A1" w14:textId="7BAC9C46" w:rsidR="00581CC4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</w:t>
      </w:r>
      <w:r w:rsidRPr="00726605">
        <w:rPr>
          <w:b/>
          <w:bCs/>
          <w:sz w:val="22"/>
          <w:szCs w:val="22"/>
          <w:lang w:eastAsia="de-DE"/>
        </w:rPr>
        <w:t xml:space="preserve">2: </w:t>
      </w:r>
      <w:r w:rsidR="00581CC4" w:rsidRPr="00726605">
        <w:rPr>
          <w:b/>
          <w:bCs/>
          <w:sz w:val="22"/>
          <w:szCs w:val="22"/>
          <w:lang w:eastAsia="de-DE"/>
        </w:rPr>
        <w:t>Report</w:t>
      </w:r>
      <w:r w:rsidR="005F454F" w:rsidRPr="00726605">
        <w:rPr>
          <w:b/>
          <w:bCs/>
          <w:sz w:val="22"/>
          <w:szCs w:val="22"/>
          <w:lang w:eastAsia="de-DE"/>
        </w:rPr>
        <w:t xml:space="preserve"> of </w:t>
      </w:r>
      <w:r w:rsidRPr="00726605">
        <w:rPr>
          <w:b/>
          <w:bCs/>
          <w:sz w:val="22"/>
          <w:szCs w:val="22"/>
          <w:lang w:eastAsia="de-DE"/>
        </w:rPr>
        <w:t>specific study hypothesis</w:t>
      </w:r>
      <w:r w:rsidRPr="00726605">
        <w:rPr>
          <w:b/>
          <w:bCs/>
          <w:sz w:val="22"/>
          <w:szCs w:val="22"/>
          <w:lang w:eastAsia="de-DE"/>
        </w:rPr>
        <w:t xml:space="preserve"> </w:t>
      </w:r>
      <w:r w:rsidR="005F454F" w:rsidRPr="00726605">
        <w:rPr>
          <w:b/>
          <w:bCs/>
          <w:sz w:val="22"/>
          <w:szCs w:val="22"/>
          <w:lang w:eastAsia="de-DE"/>
        </w:rPr>
        <w:t>and/or description of trial design aligned</w:t>
      </w:r>
      <w:r w:rsidR="00581CC4" w:rsidRPr="00726605">
        <w:rPr>
          <w:b/>
          <w:bCs/>
          <w:sz w:val="22"/>
          <w:szCs w:val="22"/>
          <w:lang w:eastAsia="de-DE"/>
        </w:rPr>
        <w:t xml:space="preserve"> </w:t>
      </w:r>
      <w:r w:rsidR="005F454F" w:rsidRPr="00726605">
        <w:rPr>
          <w:b/>
          <w:bCs/>
          <w:sz w:val="22"/>
          <w:szCs w:val="22"/>
          <w:lang w:eastAsia="de-DE"/>
        </w:rPr>
        <w:t>with</w:t>
      </w:r>
      <w:r w:rsidR="00581CC4" w:rsidRPr="00726605">
        <w:rPr>
          <w:b/>
          <w:bCs/>
          <w:sz w:val="22"/>
          <w:szCs w:val="22"/>
          <w:lang w:eastAsia="de-DE"/>
        </w:rPr>
        <w:t xml:space="preserve"> </w:t>
      </w:r>
      <w:r w:rsidRPr="00726605">
        <w:rPr>
          <w:b/>
          <w:bCs/>
          <w:sz w:val="22"/>
          <w:szCs w:val="22"/>
          <w:lang w:eastAsia="de-DE"/>
        </w:rPr>
        <w:t xml:space="preserve">reported </w:t>
      </w:r>
      <w:r w:rsidR="00581CC4" w:rsidRPr="00726605">
        <w:rPr>
          <w:b/>
          <w:bCs/>
          <w:sz w:val="22"/>
          <w:szCs w:val="22"/>
          <w:lang w:eastAsia="de-DE"/>
        </w:rPr>
        <w:t>specific study hypothesis</w:t>
      </w:r>
    </w:p>
    <w:p w14:paraId="4A58DC6A" w14:textId="135D6587" w:rsidR="00581CC4" w:rsidRPr="003C00C0" w:rsidRDefault="003C00C0" w:rsidP="003C00C0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>
        <w:rPr>
          <w:b/>
          <w:bCs/>
          <w:sz w:val="22"/>
          <w:szCs w:val="22"/>
          <w:lang w:eastAsia="de-DE"/>
        </w:rPr>
        <w:t xml:space="preserve">2.1. </w:t>
      </w:r>
      <w:r w:rsidR="005F454F" w:rsidRPr="003C00C0">
        <w:rPr>
          <w:b/>
          <w:bCs/>
          <w:sz w:val="22"/>
          <w:szCs w:val="22"/>
          <w:lang w:eastAsia="de-DE"/>
        </w:rPr>
        <w:t>Report of specific study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0652E498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4E0C9E62" w14:textId="77ADCC20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</w:p>
        </w:tc>
        <w:tc>
          <w:tcPr>
            <w:tcW w:w="7223" w:type="dxa"/>
            <w:vAlign w:val="center"/>
          </w:tcPr>
          <w:p w14:paraId="5524F835" w14:textId="0FB40351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581CC4" w:rsidRPr="00726605" w14:paraId="45F4AF20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5185ECE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02F9D889" w14:textId="6E7ED835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precise hypothesis for primary endpoint(s) in any resource</w:t>
            </w:r>
            <w:r w:rsidR="00F2519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If &gt;1 resource, concordance is required.</w:t>
            </w:r>
          </w:p>
        </w:tc>
      </w:tr>
      <w:tr w:rsidR="00581CC4" w:rsidRPr="00726605" w14:paraId="727BB54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6EF30AC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5EF830F9" w14:textId="38542423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precise </w:t>
            </w:r>
            <w:r w:rsidR="005F454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hypothesis for primary endpoint(s) </w:t>
            </w:r>
          </w:p>
        </w:tc>
      </w:tr>
      <w:tr w:rsidR="00581CC4" w:rsidRPr="00726605" w14:paraId="0317681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EE5F8BA" w14:textId="77777777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2783B730" w14:textId="3A01B4EF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the </w:t>
            </w:r>
            <w:r w:rsidR="005F454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hypothesis for primary endpoint(s)</w:t>
            </w:r>
          </w:p>
        </w:tc>
      </w:tr>
    </w:tbl>
    <w:p w14:paraId="0EB4EBEF" w14:textId="77777777" w:rsidR="00726605" w:rsidRPr="00726605" w:rsidRDefault="00726605" w:rsidP="00726605">
      <w:pPr>
        <w:pStyle w:val="BodyText"/>
        <w:rPr>
          <w:sz w:val="22"/>
          <w:szCs w:val="22"/>
          <w:lang w:eastAsia="de-DE"/>
        </w:rPr>
      </w:pPr>
    </w:p>
    <w:p w14:paraId="361466E6" w14:textId="77777777" w:rsidR="00726605" w:rsidRPr="00726605" w:rsidRDefault="00726605" w:rsidP="00931F54">
      <w:pPr>
        <w:pStyle w:val="ListParagraph"/>
        <w:numPr>
          <w:ilvl w:val="1"/>
          <w:numId w:val="4"/>
        </w:numPr>
        <w:rPr>
          <w:b/>
          <w:bCs/>
          <w:sz w:val="22"/>
          <w:szCs w:val="22"/>
          <w:lang w:eastAsia="de-DE"/>
        </w:rPr>
        <w:sectPr w:rsidR="00726605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65A37B" w14:textId="36380FEB" w:rsidR="005F454F" w:rsidRPr="003C00C0" w:rsidRDefault="003C00C0" w:rsidP="003C00C0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>
        <w:rPr>
          <w:b/>
          <w:bCs/>
          <w:sz w:val="22"/>
          <w:szCs w:val="22"/>
          <w:lang w:eastAsia="de-DE"/>
        </w:rPr>
        <w:lastRenderedPageBreak/>
        <w:t xml:space="preserve">2.2. </w:t>
      </w:r>
      <w:r w:rsidR="00726605" w:rsidRPr="003C00C0">
        <w:rPr>
          <w:b/>
          <w:bCs/>
          <w:sz w:val="22"/>
          <w:szCs w:val="22"/>
          <w:lang w:eastAsia="de-DE"/>
        </w:rPr>
        <w:t>Description</w:t>
      </w:r>
      <w:r w:rsidR="00BF52D3" w:rsidRPr="003C00C0">
        <w:rPr>
          <w:b/>
          <w:bCs/>
          <w:sz w:val="22"/>
          <w:szCs w:val="22"/>
          <w:lang w:eastAsia="de-DE"/>
        </w:rPr>
        <w:t xml:space="preserve"> </w:t>
      </w:r>
      <w:r w:rsidR="005F454F" w:rsidRPr="003C00C0">
        <w:rPr>
          <w:b/>
          <w:bCs/>
          <w:sz w:val="22"/>
          <w:szCs w:val="22"/>
          <w:lang w:eastAsia="de-DE"/>
        </w:rPr>
        <w:t xml:space="preserve">of trial design </w:t>
      </w:r>
      <w:r w:rsidR="00726605" w:rsidRPr="003C00C0">
        <w:rPr>
          <w:b/>
          <w:bCs/>
          <w:sz w:val="22"/>
          <w:szCs w:val="22"/>
          <w:lang w:eastAsia="de-DE"/>
        </w:rPr>
        <w:t>aligned with</w:t>
      </w:r>
      <w:r w:rsidR="005F454F" w:rsidRPr="003C00C0">
        <w:rPr>
          <w:b/>
          <w:bCs/>
          <w:sz w:val="22"/>
          <w:szCs w:val="22"/>
          <w:lang w:eastAsia="de-DE"/>
        </w:rPr>
        <w:t xml:space="preserve"> </w:t>
      </w:r>
      <w:r w:rsidR="00F25196" w:rsidRPr="003C00C0">
        <w:rPr>
          <w:b/>
          <w:bCs/>
          <w:sz w:val="22"/>
          <w:szCs w:val="22"/>
          <w:lang w:eastAsia="de-DE"/>
        </w:rPr>
        <w:t xml:space="preserve">reported </w:t>
      </w:r>
      <w:r w:rsidR="005F454F" w:rsidRPr="003C00C0">
        <w:rPr>
          <w:b/>
          <w:bCs/>
          <w:sz w:val="22"/>
          <w:szCs w:val="22"/>
          <w:lang w:eastAsia="de-DE"/>
        </w:rPr>
        <w:t>specific study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6A0AD795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93D81EB" w14:textId="3FAA51A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</w:p>
        </w:tc>
        <w:tc>
          <w:tcPr>
            <w:tcW w:w="7223" w:type="dxa"/>
            <w:vAlign w:val="center"/>
          </w:tcPr>
          <w:p w14:paraId="77AE0536" w14:textId="77777777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6F6D84" w:rsidRPr="00726605" w14:paraId="231432F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CFD6FC8" w14:textId="271AEC3F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1B620C6" w14:textId="284722FB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trial design and/or statistical analyses aligned with the specific reported hypothesis for primary endpoint(s) in any resource (criterium 2.1 fulfilled). If &gt;1 resource, concordance is required. </w:t>
            </w:r>
          </w:p>
        </w:tc>
      </w:tr>
      <w:tr w:rsidR="006F6D84" w:rsidRPr="00726605" w14:paraId="64EA042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8F3B17A" w14:textId="6F7AA257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B9E639B" w14:textId="1E4FB197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in the hypothesis reported and the hypothesis corresponding to the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design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and/or statistical analyses</w:t>
            </w:r>
          </w:p>
          <w:p w14:paraId="3A1999E1" w14:textId="3792C5B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  <w:p w14:paraId="17EC724F" w14:textId="60A9D13E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no description of trial design and/or statistical analyses for primary endpoint(s) in any resource</w:t>
            </w:r>
          </w:p>
        </w:tc>
      </w:tr>
      <w:tr w:rsidR="006F6D84" w:rsidRPr="00726605" w14:paraId="3117E3AC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0AD787A" w14:textId="40CB5F5B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19F397EB" w14:textId="15EF22E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mismatch in the hypothesis corresponding to the trial design and/or statistical analyses</w:t>
            </w:r>
          </w:p>
        </w:tc>
      </w:tr>
      <w:tr w:rsidR="006F6D84" w:rsidRPr="00726605" w14:paraId="29875960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F504573" w14:textId="64888CB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1584FA69" w14:textId="79E72D0E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precise hypothesis for primary endpoint </w:t>
            </w:r>
            <w:r w:rsidR="006F6D84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(condition 2.1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)</w:t>
            </w:r>
          </w:p>
        </w:tc>
      </w:tr>
    </w:tbl>
    <w:p w14:paraId="770A3B66" w14:textId="77777777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0D5FF798" w14:textId="6647EFCE" w:rsidR="00BF52D3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3: </w:t>
      </w:r>
      <w:r w:rsidR="00581CC4" w:rsidRPr="00726605">
        <w:rPr>
          <w:b/>
          <w:bCs/>
          <w:sz w:val="22"/>
          <w:szCs w:val="22"/>
          <w:lang w:eastAsia="de-DE"/>
        </w:rPr>
        <w:t>Sample size based on a clinically relevant effect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BF52D3" w:rsidRPr="00726605" w14:paraId="4BADA603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F0F51DB" w14:textId="58310447" w:rsidR="00BF52D3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BF52D3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59C3E824" w14:textId="6B7DF5E7" w:rsidR="00BF52D3" w:rsidRPr="00726605" w:rsidRDefault="00BF52D3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6F6D8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BF52D3" w:rsidRPr="00726605" w14:paraId="725F7A5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C6A15F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229A302" w14:textId="1087A985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 absolute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MID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or a relative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clinically meaningful difference (i.e., Cohen’s d)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for the primary endpoint(s)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FE7F82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in any resource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If &gt;1 resource, concordance is required. </w:t>
            </w:r>
          </w:p>
        </w:tc>
      </w:tr>
      <w:tr w:rsidR="00BF52D3" w:rsidRPr="00726605" w14:paraId="4B4E6C6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3E523B0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6BC02C82" w14:textId="77777777" w:rsidR="00055F98" w:rsidRPr="00726605" w:rsidRDefault="00055F98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based on statistically significant results from previous studies</w:t>
            </w:r>
          </w:p>
          <w:p w14:paraId="62B816C5" w14:textId="30964DD4" w:rsidR="00BF52D3" w:rsidRPr="00726605" w:rsidRDefault="00111DDF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without justification</w:t>
            </w:r>
          </w:p>
        </w:tc>
      </w:tr>
      <w:tr w:rsidR="00BF52D3" w:rsidRPr="00726605" w14:paraId="7804F72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AA1169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30EC65AA" w14:textId="79D06D5F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the nature of the difference used (meaningful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/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statistical)</w:t>
            </w:r>
          </w:p>
        </w:tc>
      </w:tr>
      <w:tr w:rsidR="00BF52D3" w:rsidRPr="00726605" w14:paraId="419FA63D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18BAA6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6013039C" w14:textId="6B7676A2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primary endpoint </w:t>
            </w:r>
            <w:r w:rsidR="00111DD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 not fulfilled)</w:t>
            </w:r>
          </w:p>
          <w:p w14:paraId="79CAFC36" w14:textId="03AD1B2F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</w:p>
          <w:p w14:paraId="161513A7" w14:textId="70C79796" w:rsidR="00BF52D3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incomplete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 i.e.</w:t>
            </w:r>
            <w:r w:rsidR="00726605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difference used</w:t>
            </w:r>
          </w:p>
        </w:tc>
      </w:tr>
    </w:tbl>
    <w:p w14:paraId="10918D51" w14:textId="19AB9D4C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6D23238C" w14:textId="77777777" w:rsidR="003C00C0" w:rsidRDefault="003C00C0" w:rsidP="00726605">
      <w:pPr>
        <w:rPr>
          <w:b/>
          <w:bCs/>
          <w:sz w:val="22"/>
          <w:szCs w:val="22"/>
          <w:lang w:eastAsia="de-DE"/>
        </w:rPr>
        <w:sectPr w:rsidR="003C00C0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BE2E65" w14:textId="019CCB7B" w:rsidR="00055F98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lastRenderedPageBreak/>
        <w:t xml:space="preserve">Domain 4: </w:t>
      </w:r>
      <w:r w:rsidR="00581CC4" w:rsidRPr="00726605">
        <w:rPr>
          <w:b/>
          <w:bCs/>
          <w:sz w:val="22"/>
          <w:szCs w:val="22"/>
          <w:lang w:eastAsia="de-DE"/>
        </w:rPr>
        <w:t>Discussion of the clinical relevance of the results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7D3B73E2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44BB8A1" w14:textId="50001463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Labels</w:t>
            </w:r>
          </w:p>
        </w:tc>
        <w:tc>
          <w:tcPr>
            <w:tcW w:w="7223" w:type="dxa"/>
            <w:vAlign w:val="center"/>
          </w:tcPr>
          <w:p w14:paraId="67F6AC43" w14:textId="77777777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</w:p>
        </w:tc>
      </w:tr>
      <w:tr w:rsidR="006F6D84" w:rsidRPr="00726605" w14:paraId="7CCD51C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CD9945E" w14:textId="5B91F14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7E0FDD94" w14:textId="3D2E6380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clinical relevance</w:t>
            </w:r>
          </w:p>
          <w:p w14:paraId="721DD04F" w14:textId="1B913B65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observed results for the primary outcome(s) in light with the MID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,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either from the literature, or from the predefined MID/ Cohen’s d for the sample size calculation if criterium 3 fulfilled</w:t>
            </w:r>
          </w:p>
        </w:tc>
      </w:tr>
      <w:tr w:rsidR="006F6D84" w:rsidRPr="00726605" w14:paraId="45349E3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BC6E222" w14:textId="0445F85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2F32A6C5" w14:textId="0C3CD9AD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statistical relevance</w:t>
            </w:r>
          </w:p>
        </w:tc>
      </w:tr>
      <w:tr w:rsidR="006F6D84" w:rsidRPr="00726605" w14:paraId="75F959D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18FF0B3" w14:textId="246EF179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available</w:t>
            </w:r>
          </w:p>
        </w:tc>
        <w:tc>
          <w:tcPr>
            <w:tcW w:w="7223" w:type="dxa"/>
            <w:vAlign w:val="center"/>
          </w:tcPr>
          <w:p w14:paraId="7A11D046" w14:textId="624721B9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 (condition 1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  <w:p w14:paraId="1F575F8D" w14:textId="13D4B0B3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precise hypothesis for primary endpoint (condition 2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</w:tc>
      </w:tr>
    </w:tbl>
    <w:p w14:paraId="5B790E8B" w14:textId="77777777" w:rsidR="00581CC4" w:rsidRPr="00726605" w:rsidRDefault="00581CC4" w:rsidP="00581CC4">
      <w:pPr>
        <w:sectPr w:rsidR="00581CC4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B5EFB9" w14:textId="5583459B" w:rsidR="00581CC4" w:rsidRPr="00726605" w:rsidRDefault="00931F54" w:rsidP="00931F54">
      <w:pPr>
        <w:pStyle w:val="Titre11"/>
        <w:rPr>
          <w:lang w:val="en-US"/>
        </w:rPr>
      </w:pPr>
      <w:bookmarkStart w:id="1" w:name="_Toc226121283"/>
      <w:r w:rsidRPr="00726605">
        <w:rPr>
          <w:lang w:val="en-US"/>
        </w:rPr>
        <w:lastRenderedPageBreak/>
        <w:t>Supplementa</w:t>
      </w:r>
      <w:r w:rsidR="00726605" w:rsidRPr="00726605">
        <w:rPr>
          <w:lang w:val="en-US"/>
        </w:rPr>
        <w:t xml:space="preserve">l </w:t>
      </w:r>
      <w:r w:rsidRPr="00726605">
        <w:rPr>
          <w:lang w:val="en-US"/>
        </w:rPr>
        <w:t>digital content 2</w:t>
      </w:r>
      <w:bookmarkEnd w:id="1"/>
    </w:p>
    <w:p w14:paraId="432B9700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</w:pPr>
      <w:r w:rsidRPr="00726605">
        <w:rPr>
          <w:rFonts w:eastAsia="Times New Roman"/>
          <w:b/>
          <w:sz w:val="22"/>
        </w:rPr>
        <w:t>Figure 1 PRIMA Flow chart for study inclusion for pilot study.</w:t>
      </w:r>
    </w:p>
    <w:p w14:paraId="201BED9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b/>
          <w:sz w:val="12"/>
          <w:szCs w:val="12"/>
        </w:rPr>
      </w:pPr>
    </w:p>
    <w:p w14:paraId="6A75ACE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b/>
          <w:sz w:val="12"/>
          <w:szCs w:val="1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2ED36" wp14:editId="4AD2FA92">
                <wp:simplePos x="0" y="0"/>
                <wp:positionH relativeFrom="column">
                  <wp:posOffset>1749104</wp:posOffset>
                </wp:positionH>
                <wp:positionV relativeFrom="paragraph">
                  <wp:posOffset>39935</wp:posOffset>
                </wp:positionV>
                <wp:extent cx="4615471" cy="388725"/>
                <wp:effectExtent l="0" t="0" r="7620" b="17780"/>
                <wp:wrapNone/>
                <wp:docPr id="793795076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388725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341D43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 of new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2ED3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7.7pt;margin-top:3.15pt;width:363.4pt;height:30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" fillcolor="#ffc000" strokecolor="#bc8c00" strokeweight="1pt">
                <v:textbox>
                  <w:txbxContent>
                    <w:p w14:paraId="48341D43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 of new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E39798" wp14:editId="283B72EB">
                <wp:simplePos x="0" y="0"/>
                <wp:positionH relativeFrom="column">
                  <wp:posOffset>121640</wp:posOffset>
                </wp:positionH>
                <wp:positionV relativeFrom="paragraph">
                  <wp:posOffset>39935</wp:posOffset>
                </wp:positionV>
                <wp:extent cx="1455420" cy="388725"/>
                <wp:effectExtent l="0" t="0" r="17780" b="177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8725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366BD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Previous literature review*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39798" id="Flowchart: Alternate Process 28" o:spid="_x0000_s1027" type="#_x0000_t176" style="position:absolute;margin-left:9.6pt;margin-top:3.15pt;width:114.6pt;height:3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" fillcolor="#ffc000" strokecolor="#bc8c00" strokeweight="1pt">
                <v:textbox>
                  <w:txbxContent>
                    <w:p w14:paraId="125366BD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Previous literature review*</w:t>
                      </w:r>
                    </w:p>
                  </w:txbxContent>
                </v:textbox>
              </v:shape>
            </w:pict>
          </mc:Fallback>
        </mc:AlternateContent>
      </w:r>
    </w:p>
    <w:p w14:paraId="3F7773A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49CEE6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3723D8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B46CE7" wp14:editId="23C290FE">
                <wp:simplePos x="0" y="0"/>
                <wp:positionH relativeFrom="column">
                  <wp:posOffset>113251</wp:posOffset>
                </wp:positionH>
                <wp:positionV relativeFrom="paragraph">
                  <wp:posOffset>75378</wp:posOffset>
                </wp:positionV>
                <wp:extent cx="1455420" cy="1249959"/>
                <wp:effectExtent l="0" t="0" r="1778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995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991A8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132 RCTs using the CCI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 as an endpoint.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46CE7" id="Rectangle 20" o:spid="_x0000_s1028" style="position:absolute;margin-left:8.9pt;margin-top:5.95pt;width:114.6pt;height:9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" filled="f" strokecolor="windowText" strokeweight="1pt">
                <v:textbox>
                  <w:txbxContent>
                    <w:p w14:paraId="24991A8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132 RCTs using the CCI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 as an endpoint.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2727" wp14:editId="3087FCED">
                <wp:simplePos x="0" y="0"/>
                <wp:positionH relativeFrom="column">
                  <wp:posOffset>4215468</wp:posOffset>
                </wp:positionH>
                <wp:positionV relativeFrom="paragraph">
                  <wp:posOffset>75379</wp:posOffset>
                </wp:positionV>
                <wp:extent cx="2148974" cy="1242695"/>
                <wp:effectExtent l="0" t="0" r="101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974" cy="12426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9AA96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Records removed </w:t>
                            </w:r>
                            <w:r w:rsidRPr="00B8039A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615C0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RCT-Filter*** (n =743)</w:t>
                            </w:r>
                          </w:p>
                          <w:p w14:paraId="7A159984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29AF56A3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2727" id="Rectangle 2" o:spid="_x0000_s1029" style="position:absolute;margin-left:331.95pt;margin-top:5.95pt;width:169.2pt;height:9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" filled="f" strokecolor="windowText" strokeweight="1pt">
                <v:textbox>
                  <w:txbxContent>
                    <w:p w14:paraId="209AA96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Records removed </w:t>
                      </w:r>
                      <w:r w:rsidRPr="00B8039A">
                        <w:rPr>
                          <w:rFonts w:ascii="Arial" w:hAnsi="Arial" w:cs="Arial"/>
                          <w:i/>
                          <w:iCs/>
                          <w:color w:val="000000"/>
                          <w:sz w:val="18"/>
                          <w:szCs w:val="20"/>
                        </w:rPr>
                        <w:t>before screening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:</w:t>
                      </w:r>
                    </w:p>
                    <w:p w14:paraId="68615C0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RCT-Filter*** (n =743)</w:t>
                      </w:r>
                    </w:p>
                    <w:p w14:paraId="7A159984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Publication year 2013 – 2022 (n = 413)</w:t>
                      </w:r>
                    </w:p>
                    <w:p w14:paraId="29AF56A3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FEF061" wp14:editId="2E58A2BD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2004720075" name="Rectangle 200472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9B8474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1612 articles identified from database**:</w:t>
                            </w:r>
                          </w:p>
                          <w:p w14:paraId="57353CC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306A0BB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6F51434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Citing milestones paper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F061" id="Rectangle 2004720075" o:spid="_x0000_s1030" style="position:absolute;margin-left:139.15pt;margin-top:6.05pt;width:148.6pt;height:97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" filled="f" strokecolor="windowText" strokeweight="1pt">
                <v:textbox>
                  <w:txbxContent>
                    <w:p w14:paraId="469B8474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1612 articles identified from database**:</w:t>
                      </w:r>
                    </w:p>
                    <w:p w14:paraId="57353CC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original CCI® publication (n =1352)</w:t>
                      </w:r>
                    </w:p>
                    <w:p w14:paraId="306A0BB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CCI® follow up publication (n =250)</w:t>
                      </w:r>
                    </w:p>
                    <w:p w14:paraId="6F51434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Citing milestones paper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br/>
                        <w:t>(n =10)</w:t>
                      </w:r>
                    </w:p>
                  </w:txbxContent>
                </v:textbox>
              </v:rect>
            </w:pict>
          </mc:Fallback>
        </mc:AlternateContent>
      </w:r>
    </w:p>
    <w:p w14:paraId="00B0588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40710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7FCE9" wp14:editId="455E3EBA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1273616327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8DD62E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FCE9" id="Flowchart: Alternate Process 31" o:spid="_x0000_s1031" type="#_x0000_t176" style="position:absolute;margin-left:-59.5pt;margin-top:18.75pt;width:101.1pt;height:20.7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" fillcolor="#9dc3e6" strokecolor="windowText" strokeweight="1pt">
                <v:textbox>
                  <w:txbxContent>
                    <w:p w14:paraId="1B8DD62E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B3D18C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1EC333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99355E" wp14:editId="4FA14225">
                <wp:simplePos x="0" y="0"/>
                <wp:positionH relativeFrom="column">
                  <wp:posOffset>3643496</wp:posOffset>
                </wp:positionH>
                <wp:positionV relativeFrom="paragraph">
                  <wp:posOffset>9525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89E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6.9pt;margin-top:.75pt;width:44.3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3D76A26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B415FF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60AC3E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36DF7" wp14:editId="7F4E857A">
                <wp:simplePos x="0" y="0"/>
                <wp:positionH relativeFrom="column">
                  <wp:posOffset>750816</wp:posOffset>
                </wp:positionH>
                <wp:positionV relativeFrom="paragraph">
                  <wp:posOffset>131538</wp:posOffset>
                </wp:positionV>
                <wp:extent cx="998290" cy="2642532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90" cy="2642532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2F8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35pt;width:78.6pt;height:20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" adj="1674" strokecolor="windowText" strokeweight=".5pt">
                <v:stroke endarrow="block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6396FB" wp14:editId="41A3BFD3">
                <wp:simplePos x="0" y="0"/>
                <wp:positionH relativeFrom="column">
                  <wp:posOffset>2703329</wp:posOffset>
                </wp:positionH>
                <wp:positionV relativeFrom="paragraph">
                  <wp:posOffset>132715</wp:posOffset>
                </wp:positionV>
                <wp:extent cx="0" cy="281305"/>
                <wp:effectExtent l="63500" t="0" r="50800" b="36195"/>
                <wp:wrapNone/>
                <wp:docPr id="1611889754" name="Straight Arrow Connector 161188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CCEE7" id="Straight Arrow Connector 1611889754" o:spid="_x0000_s1026" type="#_x0000_t32" style="position:absolute;margin-left:212.85pt;margin-top:10.45pt;width:0;height:2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TK+LI+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460A012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DA402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2D4AD" wp14:editId="01A5C539">
                <wp:simplePos x="0" y="0"/>
                <wp:positionH relativeFrom="column">
                  <wp:posOffset>4223857</wp:posOffset>
                </wp:positionH>
                <wp:positionV relativeFrom="paragraph">
                  <wp:posOffset>75769</wp:posOffset>
                </wp:positionV>
                <wp:extent cx="2140719" cy="526415"/>
                <wp:effectExtent l="0" t="0" r="18415" b="6985"/>
                <wp:wrapNone/>
                <wp:docPr id="1092401978" name="Rectangle 109240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719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5E53C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D4AD" id="Rectangle 1092401978" o:spid="_x0000_s1032" style="position:absolute;margin-left:332.6pt;margin-top:5.95pt;width:168.55pt;height:4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" filled="f" strokecolor="windowText" strokeweight="1pt">
                <v:textbox>
                  <w:txbxContent>
                    <w:p w14:paraId="2B5E53C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307 non RCTs excluded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BBD0D" wp14:editId="3EE06F0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659075416" name="Rectangle 659075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1453F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BBD0D" id="Rectangle 659075416" o:spid="_x0000_s1033" style="position:absolute;margin-left:139.2pt;margin-top:70.9pt;width:148.6pt;height:4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" filled="f" strokecolor="windowText" strokeweight="1pt">
                <v:textbox>
                  <w:txbxContent>
                    <w:p w14:paraId="5CC1453F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105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0DDB3" wp14:editId="7915FAA9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2003359754" name="Rectangle 200335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8A6C0F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0DDB3" id="Rectangle 2003359754" o:spid="_x0000_s1034" style="position:absolute;margin-left:139.1pt;margin-top:5.9pt;width:148.6pt;height:4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" filled="f" strokecolor="windowText" strokeweight="1pt">
                <v:textbox>
                  <w:txbxContent>
                    <w:p w14:paraId="7D8A6C0F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412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</w:p>
    <w:p w14:paraId="37DB167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3E0F0B" wp14:editId="76D3F72E">
                <wp:simplePos x="0" y="0"/>
                <wp:positionH relativeFrom="column">
                  <wp:posOffset>3651885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50800" r="0" b="76200"/>
                <wp:wrapNone/>
                <wp:docPr id="942911512" name="Straight Arrow Connector 94291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98D89" id="Straight Arrow Connector 942911512" o:spid="_x0000_s1026" type="#_x0000_t32" style="position:absolute;margin-left:287.55pt;margin-top:12.45pt;width:44.3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AWDuJk4wAA&#13;&#10;AA4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</w:p>
    <w:p w14:paraId="6AF9C35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AC716C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BE85EA" wp14:editId="7424328E">
                <wp:simplePos x="0" y="0"/>
                <wp:positionH relativeFrom="column">
                  <wp:posOffset>2705234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50800" b="36195"/>
                <wp:wrapNone/>
                <wp:docPr id="1145826612" name="Straight Arrow Connector 1145826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57464" id="Straight Arrow Connector 1145826612" o:spid="_x0000_s1026" type="#_x0000_t32" style="position:absolute;margin-left:213pt;margin-top:7.85pt;width:0;height:2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reiGX+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B4558B" wp14:editId="404274D0">
                <wp:simplePos x="0" y="0"/>
                <wp:positionH relativeFrom="column">
                  <wp:posOffset>-813456</wp:posOffset>
                </wp:positionH>
                <wp:positionV relativeFrom="paragraph">
                  <wp:posOffset>115068</wp:posOffset>
                </wp:positionV>
                <wp:extent cx="1383568" cy="262890"/>
                <wp:effectExtent l="1270" t="0" r="15240" b="15240"/>
                <wp:wrapNone/>
                <wp:docPr id="347751726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568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0640D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06EB101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4558B" id="Flowchart: Alternate Process 32" o:spid="_x0000_s1035" type="#_x0000_t176" style="position:absolute;margin-left:-64.05pt;margin-top:9.05pt;width:108.95pt;height:20.7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" fillcolor="#9dc3e6" strokecolor="windowText" strokeweight="1pt">
                <v:textbox>
                  <w:txbxContent>
                    <w:p w14:paraId="4260640D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Screening</w:t>
                      </w:r>
                    </w:p>
                    <w:p w14:paraId="06EB101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2939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DA5990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815B2" wp14:editId="0FB5281B">
                <wp:simplePos x="0" y="0"/>
                <wp:positionH relativeFrom="column">
                  <wp:posOffset>4231139</wp:posOffset>
                </wp:positionH>
                <wp:positionV relativeFrom="paragraph">
                  <wp:posOffset>45085</wp:posOffset>
                </wp:positionV>
                <wp:extent cx="2132330" cy="526415"/>
                <wp:effectExtent l="0" t="0" r="13970" b="6985"/>
                <wp:wrapNone/>
                <wp:docPr id="829115341" name="Rectangle 82911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D4A271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25 articles excluded:</w:t>
                            </w:r>
                          </w:p>
                          <w:p w14:paraId="32686DF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RCTs (n =15)</w:t>
                            </w:r>
                          </w:p>
                          <w:p w14:paraId="6B5071C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CCI® not as Endpoint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815B2" id="Rectangle 829115341" o:spid="_x0000_s1036" style="position:absolute;margin-left:333.15pt;margin-top:3.55pt;width:167.9pt;height:4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" filled="f" strokecolor="windowText" strokeweight="1pt">
                <v:textbox>
                  <w:txbxContent>
                    <w:p w14:paraId="02D4A271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25 articles excluded:</w:t>
                      </w:r>
                    </w:p>
                    <w:p w14:paraId="32686DF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RCTs (n =15)</w:t>
                      </w:r>
                    </w:p>
                    <w:p w14:paraId="6B5071C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CCI® not as Endpoint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ED1EE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D05080" wp14:editId="59AD1D48">
                <wp:simplePos x="0" y="0"/>
                <wp:positionH relativeFrom="column">
                  <wp:posOffset>3661410</wp:posOffset>
                </wp:positionH>
                <wp:positionV relativeFrom="paragraph">
                  <wp:posOffset>150495</wp:posOffset>
                </wp:positionV>
                <wp:extent cx="563245" cy="0"/>
                <wp:effectExtent l="0" t="50800" r="0" b="76200"/>
                <wp:wrapNone/>
                <wp:docPr id="1774797799" name="Straight Arrow Connector 1774797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81848" id="Straight Arrow Connector 1774797799" o:spid="_x0000_s1026" type="#_x0000_t32" style="position:absolute;margin-left:288.3pt;margin-top:11.85pt;width:44.3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orMwAe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</w:p>
    <w:p w14:paraId="77C6561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EE1544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494ABD" wp14:editId="53C530F7">
                <wp:simplePos x="0" y="0"/>
                <wp:positionH relativeFrom="column">
                  <wp:posOffset>2699519</wp:posOffset>
                </wp:positionH>
                <wp:positionV relativeFrom="paragraph">
                  <wp:posOffset>62865</wp:posOffset>
                </wp:positionV>
                <wp:extent cx="0" cy="281305"/>
                <wp:effectExtent l="63500" t="0" r="50800" b="36195"/>
                <wp:wrapNone/>
                <wp:docPr id="1402205991" name="Straight Arrow Connector 140220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CABC2" id="Straight Arrow Connector 1402205991" o:spid="_x0000_s1026" type="#_x0000_t32" style="position:absolute;margin-left:212.55pt;margin-top:4.95pt;width:0;height:22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F8FxojfAAAADQ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7569CF0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73806B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45AAE" wp14:editId="0F47B515">
                <wp:simplePos x="0" y="0"/>
                <wp:positionH relativeFrom="column">
                  <wp:posOffset>1765883</wp:posOffset>
                </wp:positionH>
                <wp:positionV relativeFrom="paragraph">
                  <wp:posOffset>15036</wp:posOffset>
                </wp:positionV>
                <wp:extent cx="1887220" cy="1400810"/>
                <wp:effectExtent l="0" t="0" r="17780" b="8890"/>
                <wp:wrapNone/>
                <wp:docPr id="1672301439" name="Rectangle 167230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AD617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6E63D332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06AA10C4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45AAE" id="Rectangle 1672301439" o:spid="_x0000_s1037" style="position:absolute;margin-left:139.05pt;margin-top:1.2pt;width:148.6pt;height:1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" filled="f" strokecolor="windowText" strokeweight="1pt">
                <v:textbox>
                  <w:txbxContent>
                    <w:p w14:paraId="082AD617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213 articles included for data extraction:</w:t>
                      </w:r>
                    </w:p>
                    <w:p w14:paraId="6E63D332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132 articles published until 2023</w:t>
                      </w:r>
                    </w:p>
                    <w:p w14:paraId="06AA10C4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FAA15F" wp14:editId="460DA2F0">
                <wp:simplePos x="0" y="0"/>
                <wp:positionH relativeFrom="column">
                  <wp:posOffset>4232246</wp:posOffset>
                </wp:positionH>
                <wp:positionV relativeFrom="paragraph">
                  <wp:posOffset>15037</wp:posOffset>
                </wp:positionV>
                <wp:extent cx="2132559" cy="1400962"/>
                <wp:effectExtent l="0" t="0" r="13970" b="8890"/>
                <wp:wrapNone/>
                <wp:docPr id="37026951" name="Rectangle 3702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559" cy="140096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1DC63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77 articles excluded:</w:t>
                            </w:r>
                          </w:p>
                          <w:p w14:paraId="708089B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0E313EAE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123E480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7A5E95A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CCI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199F0DD8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Retracted articles (n =2)</w:t>
                            </w:r>
                          </w:p>
                          <w:p w14:paraId="05E2CE8B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 RCTs (n =4)</w:t>
                            </w:r>
                          </w:p>
                          <w:p w14:paraId="691A716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Pooled/secondary analyses of RCTs already included (n =6)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AA15F" id="Rectangle 37026951" o:spid="_x0000_s1038" style="position:absolute;margin-left:333.25pt;margin-top:1.2pt;width:167.9pt;height:11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" filled="f" strokecolor="windowText" strokeweight="1pt">
                <v:textbox>
                  <w:txbxContent>
                    <w:p w14:paraId="4551DC63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77 articles excluded:</w:t>
                      </w:r>
                    </w:p>
                    <w:p w14:paraId="708089B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Identical trial numbers (n =27)</w:t>
                      </w:r>
                    </w:p>
                    <w:p w14:paraId="0E313EAE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Pilot/Feasibility trial (n =22)</w:t>
                      </w:r>
                    </w:p>
                    <w:p w14:paraId="123E480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Protocols of published trial (n =10)</w:t>
                      </w:r>
                    </w:p>
                    <w:p w14:paraId="7A5E95A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CCI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 xml:space="preserve"> as endpoint (n =8)</w:t>
                      </w:r>
                    </w:p>
                    <w:p w14:paraId="199F0DD8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Retracted articles (n =2)</w:t>
                      </w:r>
                    </w:p>
                    <w:p w14:paraId="05E2CE8B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 RCTs (n =4)</w:t>
                      </w:r>
                    </w:p>
                    <w:p w14:paraId="691A716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Pooled/secondary analyses of RCTs already included (n =6)</w:t>
                      </w:r>
                    </w:p>
                  </w:txbxContent>
                </v:textbox>
              </v:rect>
            </w:pict>
          </mc:Fallback>
        </mc:AlternateContent>
      </w:r>
    </w:p>
    <w:p w14:paraId="3B66D67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33ED61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09A78" wp14:editId="27A2B9CC">
                <wp:simplePos x="0" y="0"/>
                <wp:positionH relativeFrom="column">
                  <wp:posOffset>-839354</wp:posOffset>
                </wp:positionH>
                <wp:positionV relativeFrom="paragraph">
                  <wp:posOffset>225880</wp:posOffset>
                </wp:positionV>
                <wp:extent cx="1435055" cy="262890"/>
                <wp:effectExtent l="1588" t="0" r="14922" b="14923"/>
                <wp:wrapNone/>
                <wp:docPr id="544830201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05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69A2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9A78" id="Flowchart: Alternate Process 33" o:spid="_x0000_s1039" type="#_x0000_t176" style="position:absolute;margin-left:-66.1pt;margin-top:17.8pt;width:113pt;height:20.7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" fillcolor="#9dc3e6" strokecolor="windowText" strokeweight="1pt">
                <v:textbox>
                  <w:txbxContent>
                    <w:p w14:paraId="367C69A2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CA927E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06C64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E9689" wp14:editId="32A1CDED">
                <wp:simplePos x="0" y="0"/>
                <wp:positionH relativeFrom="column">
                  <wp:posOffset>3657600</wp:posOffset>
                </wp:positionH>
                <wp:positionV relativeFrom="paragraph">
                  <wp:posOffset>38601</wp:posOffset>
                </wp:positionV>
                <wp:extent cx="563245" cy="0"/>
                <wp:effectExtent l="0" t="50800" r="0" b="76200"/>
                <wp:wrapNone/>
                <wp:docPr id="191673002" name="Straight Arrow Connector 191673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27E" id="Straight Arrow Connector 191673002" o:spid="_x0000_s1026" type="#_x0000_t32" style="position:absolute;margin-left:4in;margin-top:3.05pt;width:44.3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NzrRjOEAAAAM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</w:p>
    <w:p w14:paraId="2960A93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C4913B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86918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88A78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5D3DE" wp14:editId="517DAC29">
                <wp:simplePos x="0" y="0"/>
                <wp:positionH relativeFrom="column">
                  <wp:posOffset>2705100</wp:posOffset>
                </wp:positionH>
                <wp:positionV relativeFrom="paragraph">
                  <wp:posOffset>44584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63280" id="Straight Arrow Connector 36" o:spid="_x0000_s1026" type="#_x0000_t32" style="position:absolute;margin-left:213pt;margin-top:3.5pt;width:0;height:22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mQSOs4AAAAA0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1090B41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590D4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4289CB" wp14:editId="5CAD15F9">
                <wp:simplePos x="0" y="0"/>
                <wp:positionH relativeFrom="column">
                  <wp:posOffset>-476067</wp:posOffset>
                </wp:positionH>
                <wp:positionV relativeFrom="paragraph">
                  <wp:posOffset>229553</wp:posOffset>
                </wp:positionV>
                <wp:extent cx="695325" cy="262890"/>
                <wp:effectExtent l="318" t="0" r="16192" b="16193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D4C0F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89CB" id="_x0000_s1040" type="#_x0000_t176" style="position:absolute;margin-left:-37.5pt;margin-top:18.1pt;width:54.7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" fillcolor="#9dc3e6" strokecolor="windowText" strokeweight="1pt">
                <v:textbox>
                  <w:txbxContent>
                    <w:p w14:paraId="5DED4C0F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0DA81" wp14:editId="283B7A08">
                <wp:simplePos x="0" y="0"/>
                <wp:positionH relativeFrom="column">
                  <wp:posOffset>1764531</wp:posOffset>
                </wp:positionH>
                <wp:positionV relativeFrom="paragraph">
                  <wp:posOffset>30480</wp:posOffset>
                </wp:positionV>
                <wp:extent cx="1887220" cy="679450"/>
                <wp:effectExtent l="0" t="0" r="17780" b="19050"/>
                <wp:wrapNone/>
                <wp:docPr id="112983125" name="Rectangle 11298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9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8BBDF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136 articles included in analysis:</w:t>
                            </w:r>
                          </w:p>
                          <w:p w14:paraId="53041A8D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Published RCTs (n =87)</w:t>
                            </w:r>
                          </w:p>
                          <w:p w14:paraId="5F7B814A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DA81" id="Rectangle 112983125" o:spid="_x0000_s1041" style="position:absolute;margin-left:138.95pt;margin-top:2.4pt;width:148.6pt;height:5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" filled="f" strokecolor="windowText" strokeweight="1pt">
                <v:textbox>
                  <w:txbxContent>
                    <w:p w14:paraId="738BBDF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136 articles included in analysis:</w:t>
                      </w:r>
                    </w:p>
                    <w:p w14:paraId="53041A8D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Published RCTs (n =87)</w:t>
                      </w:r>
                    </w:p>
                    <w:p w14:paraId="5F7B814A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656018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2AB8FD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B9A3C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ECC5152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4CBDE7" w14:textId="65F93587" w:rsidR="00F227FF" w:rsidRPr="00726605" w:rsidRDefault="00F227FF" w:rsidP="00F227FF"/>
    <w:p w14:paraId="6D1E3E20" w14:textId="56129A4E" w:rsidR="00F227FF" w:rsidRPr="00726605" w:rsidRDefault="00F227FF" w:rsidP="00F227FF">
      <w:pPr>
        <w:spacing w:before="120" w:after="0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*Systematic literature review conducted on 16.08.2023. Adopted from Abbassi F, Pfister M, Lucas K,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Domenghino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A,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Puhan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M,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Clavien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 PA. Milestones in Surgical Complication Reporting.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Clavien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-Dindo Classification 20 Years and Comprehensive Complication Index 10 Years. Ann Surg 2024;280:763–771. </w:t>
      </w:r>
      <w:proofErr w:type="spellStart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doi</w:t>
      </w:r>
      <w:proofErr w:type="spellEnd"/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>: 10.1097/SLA.0000000000006471</w:t>
      </w:r>
    </w:p>
    <w:p w14:paraId="3C425187" w14:textId="77777777" w:rsidR="00F227FF" w:rsidRPr="00726605" w:rsidRDefault="00F227FF" w:rsidP="00F227FF">
      <w:pPr>
        <w:spacing w:before="120" w:after="120"/>
        <w:jc w:val="both"/>
        <w:rPr>
          <w:rFonts w:ascii="Arial" w:hAnsi="Arial" w:cstheme="minorHAnsi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lastRenderedPageBreak/>
        <w:t xml:space="preserve">**Abstract and citation database from Elsevier, available at: </w:t>
      </w:r>
      <w:hyperlink r:id="rId6" w:history="1">
        <w:r w:rsidRPr="00726605">
          <w:rPr>
            <w:rFonts w:ascii="Arial" w:hAnsi="Arial" w:cstheme="minorHAnsi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https://www.elsevier.com/products/scopus</w:t>
        </w:r>
      </w:hyperlink>
    </w:p>
    <w:p w14:paraId="573E8447" w14:textId="77777777" w:rsidR="00F227FF" w:rsidRPr="00726605" w:rsidRDefault="00F227FF" w:rsidP="00F227FF">
      <w:pPr>
        <w:spacing w:before="120" w:after="120"/>
        <w:jc w:val="both"/>
        <w:rPr>
          <w:rFonts w:ascii="Arial" w:hAnsi="Arial" w:cstheme="minorHAnsi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 w:cstheme="minorHAnsi"/>
          <w:kern w:val="2"/>
          <w:sz w:val="22"/>
          <w:szCs w:val="22"/>
          <w14:ligatures w14:val="standardContextual"/>
        </w:rPr>
        <w:t xml:space="preserve">***RCT Filter from National University of Singapore (NUS) medical Library, available at: </w:t>
      </w:r>
      <w:hyperlink r:id="rId7" w:history="1">
        <w:r w:rsidRPr="00726605">
          <w:rPr>
            <w:rFonts w:ascii="Arial" w:hAnsi="Arial" w:cstheme="minorHAnsi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https://libguides.nus.edu.sg/c.php?g=145717&amp;p=2470589</w:t>
        </w:r>
      </w:hyperlink>
    </w:p>
    <w:p w14:paraId="146588A3" w14:textId="7972B17A" w:rsidR="00F227FF" w:rsidRPr="00726605" w:rsidRDefault="00F227FF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Source: Page MJ, et al. BMJ 2021;372:n71. </w:t>
      </w:r>
      <w:proofErr w:type="spellStart"/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>doi</w:t>
      </w:r>
      <w:proofErr w:type="spellEnd"/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>: 10.1136/bmj.n71.</w:t>
      </w:r>
      <w:r w:rsidR="00651AE9"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 </w:t>
      </w:r>
    </w:p>
    <w:p w14:paraId="16379DD3" w14:textId="41DF11AA" w:rsidR="00F227FF" w:rsidRPr="00726605" w:rsidRDefault="00F227FF" w:rsidP="00F227FF">
      <w:pPr>
        <w:spacing w:after="160" w:line="480" w:lineRule="auto"/>
        <w:jc w:val="both"/>
        <w:rPr>
          <w:rFonts w:ascii="Arial" w:hAnsi="Arial"/>
          <w:kern w:val="2"/>
          <w:sz w:val="22"/>
          <w:szCs w:val="22"/>
          <w14:ligatures w14:val="standardContextual"/>
        </w:rPr>
      </w:pPr>
      <w:r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This work is licensed under CC BY 4.0. To view a copy of this license, visit </w:t>
      </w:r>
      <w:hyperlink r:id="rId8" w:history="1">
        <w:r w:rsidR="00050EB3" w:rsidRPr="00726605">
          <w:rPr>
            <w:rStyle w:val="Hyperlink"/>
            <w:rFonts w:ascii="Arial" w:hAnsi="Arial"/>
            <w:kern w:val="2"/>
            <w:sz w:val="22"/>
            <w:szCs w:val="22"/>
            <w14:ligatures w14:val="standardContextual"/>
          </w:rPr>
          <w:t>https://creativecommons.org/licenses/by/4.0/</w:t>
        </w:r>
      </w:hyperlink>
      <w:r w:rsidR="00050EB3" w:rsidRPr="00726605">
        <w:rPr>
          <w:rFonts w:ascii="Arial" w:hAnsi="Arial"/>
          <w:kern w:val="2"/>
          <w:sz w:val="22"/>
          <w:szCs w:val="22"/>
          <w14:ligatures w14:val="standardContextual"/>
        </w:rPr>
        <w:t xml:space="preserve"> </w:t>
      </w:r>
    </w:p>
    <w:p w14:paraId="6EAE5B80" w14:textId="77777777" w:rsidR="00F227FF" w:rsidRPr="00726605" w:rsidRDefault="00F227FF" w:rsidP="00F227FF">
      <w:pPr>
        <w:spacing w:before="120" w:after="120" w:line="36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31F93204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18A0A7" w14:textId="300FF477" w:rsidR="00F227FF" w:rsidRPr="00726605" w:rsidRDefault="00F227FF" w:rsidP="00581CC4">
      <w:pPr>
        <w:pStyle w:val="Titre11"/>
        <w:rPr>
          <w:lang w:val="en-US"/>
        </w:rPr>
      </w:pPr>
      <w:bookmarkStart w:id="2" w:name="_Toc226121284"/>
      <w:r w:rsidRPr="00726605">
        <w:rPr>
          <w:lang w:val="en-US"/>
        </w:rPr>
        <w:lastRenderedPageBreak/>
        <w:t xml:space="preserve">Supplemental digital content </w:t>
      </w:r>
      <w:r w:rsidR="00931F54" w:rsidRPr="00726605">
        <w:rPr>
          <w:lang w:val="en-US"/>
        </w:rPr>
        <w:t>3</w:t>
      </w:r>
      <w:bookmarkEnd w:id="2"/>
    </w:p>
    <w:p w14:paraId="40008850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</w:pPr>
      <w:r w:rsidRPr="00726605">
        <w:rPr>
          <w:rFonts w:eastAsia="Times New Roman"/>
          <w:b/>
          <w:sz w:val="22"/>
        </w:rPr>
        <w:t>Figure 2 PRIMA Flow chart for study inclusion for main study.</w:t>
      </w:r>
    </w:p>
    <w:p w14:paraId="24885DC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E82134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A5217" wp14:editId="3F6C064F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FDA794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A5217" id="_x0000_s1042" type="#_x0000_t176" style="position:absolute;margin-left:44.65pt;margin-top:5.85pt;width:342.15pt;height:2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" fillcolor="#ffc000" strokecolor="#bc8c00" strokeweight="1pt">
                <v:textbox>
                  <w:txbxContent>
                    <w:p w14:paraId="59FDA794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F2A53E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5E2695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E941" wp14:editId="25133350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2CDB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identified from register:</w:t>
                            </w:r>
                          </w:p>
                          <w:p w14:paraId="336B472A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CENTRAL (n = 19’393)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AE941" id="Rectangle 1" o:spid="_x0000_s1043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" filled="f" strokecolor="windowText" strokeweight="1pt">
                <v:textbox>
                  <w:txbxContent>
                    <w:p w14:paraId="7312CDB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identified from register:</w:t>
                      </w:r>
                    </w:p>
                    <w:p w14:paraId="336B472A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CENTRAL (n = 19’393)</w:t>
                      </w:r>
                    </w:p>
                  </w:txbxContent>
                </v:textbox>
              </v:rect>
            </w:pict>
          </mc:Fallback>
        </mc:AlternateContent>
      </w:r>
    </w:p>
    <w:p w14:paraId="29F0EC8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AEC56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44F96" wp14:editId="768E314A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5F3FE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44F96" id="_x0000_s1044" type="#_x0000_t176" style="position:absolute;margin-left:-31.8pt;margin-top:17.5pt;width:100.55pt;height:20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" fillcolor="#9dc3e6" strokecolor="windowText" strokeweight="1pt">
                <v:textbox>
                  <w:txbxContent>
                    <w:p w14:paraId="3595F3FE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DD8739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3D61F0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871F0F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6370DC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917518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5D134" wp14:editId="22379255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5F166" id="Straight Arrow Connector 27" o:spid="_x0000_s1026" type="#_x0000_t32" style="position:absolute;margin-left:110.25pt;margin-top:10.15pt;width:0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BI85sXfAAAADg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5EA036AF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35EB4B6" w14:textId="55D0E2A3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58392" wp14:editId="0DC556D4">
                <wp:simplePos x="0" y="0"/>
                <wp:positionH relativeFrom="column">
                  <wp:posOffset>3049675</wp:posOffset>
                </wp:positionH>
                <wp:positionV relativeFrom="paragraph">
                  <wp:posOffset>73925</wp:posOffset>
                </wp:positionV>
                <wp:extent cx="1887220" cy="532563"/>
                <wp:effectExtent l="0" t="0" r="1778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325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E3A07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excluded (n = 303)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8392" id="Rectangle 4" o:spid="_x0000_s1045" style="position:absolute;margin-left:240.15pt;margin-top:5.8pt;width:148.6pt;height:4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" filled="f" strokecolor="windowText" strokeweight="1pt">
                <v:textbox>
                  <w:txbxContent>
                    <w:p w14:paraId="54BE3A07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excluded (n = 303)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0ADDF" wp14:editId="3D3B4051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55547" id="Straight Arrow Connector 15" o:spid="_x0000_s1026" type="#_x0000_t32" style="position:absolute;margin-left:193.2pt;margin-top:25.85pt;width:44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6uaavO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F4A61" wp14:editId="3C7534BE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C507D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Records consecutively screened</w:t>
                            </w:r>
                          </w:p>
                          <w:p w14:paraId="41C9BEA2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554)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F4A61" id="Rectangle 3" o:spid="_x0000_s1046" style="position:absolute;margin-left:44.05pt;margin-top:5.9pt;width:148.6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" filled="f" strokecolor="windowText" strokeweight="1pt">
                <v:textbox>
                  <w:txbxContent>
                    <w:p w14:paraId="20C507D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Records consecutively screened</w:t>
                      </w:r>
                    </w:p>
                    <w:p w14:paraId="41C9BEA2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554)</w:t>
                      </w:r>
                    </w:p>
                  </w:txbxContent>
                </v:textbox>
              </v:rect>
            </w:pict>
          </mc:Fallback>
        </mc:AlternateContent>
      </w:r>
      <w:r w:rsidR="00F7113C" w:rsidRPr="00726605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477B7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594E4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51D4B9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53E21" wp14:editId="67DD6169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C60B" id="Straight Arrow Connector 35" o:spid="_x0000_s1026" type="#_x0000_t32" style="position:absolute;margin-left:110.25pt;margin-top:7.85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" strokecolor="windowText" strokeweight=".5pt">
                <v:stroke endarrow="block" joinstyle="miter"/>
              </v:shape>
            </w:pict>
          </mc:Fallback>
        </mc:AlternateContent>
      </w:r>
    </w:p>
    <w:p w14:paraId="2FE9D07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EF8C0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EE8DD" wp14:editId="12683975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3214B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sought for retrieval</w:t>
                            </w:r>
                          </w:p>
                          <w:p w14:paraId="54412F48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251)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E8DD" id="Rectangle 5" o:spid="_x0000_s1047" style="position:absolute;margin-left:44.15pt;margin-top:3.75pt;width:148.6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" filled="f" strokecolor="windowText" strokeweight="1pt">
                <v:textbox>
                  <w:txbxContent>
                    <w:p w14:paraId="73A3214B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sought for retrieval</w:t>
                      </w:r>
                    </w:p>
                    <w:p w14:paraId="54412F48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251)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108CF" wp14:editId="626BB5BA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54C2F" id="Straight Arrow Connector 16" o:spid="_x0000_s1026" type="#_x0000_t32" style="position:absolute;margin-left:193.95pt;margin-top:25.25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fxYMp+EAAAAO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79A2D" wp14:editId="5F52A8FB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BFD2B8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not retrieved</w:t>
                            </w:r>
                          </w:p>
                          <w:p w14:paraId="5103B67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A2D" id="Rectangle 6" o:spid="_x0000_s1048" style="position:absolute;margin-left:240.1pt;margin-top:5.2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Tkr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" filled="f" strokecolor="windowText" strokeweight="1pt">
                <v:textbox>
                  <w:txbxContent>
                    <w:p w14:paraId="63BFD2B8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not retrieved</w:t>
                      </w:r>
                    </w:p>
                    <w:p w14:paraId="5103B67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17)</w:t>
                      </w:r>
                    </w:p>
                  </w:txbxContent>
                </v:textbox>
              </v:rect>
            </w:pict>
          </mc:Fallback>
        </mc:AlternateContent>
      </w:r>
    </w:p>
    <w:p w14:paraId="7BDB826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2F2629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98FF6" wp14:editId="32847DA0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B89A3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1C5BF19B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8FF6" id="_x0000_s1049" type="#_x0000_t176" style="position:absolute;margin-left:-91.4pt;margin-top:11.05pt;width:219.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" fillcolor="#9dc3e6" strokecolor="windowText" strokeweight="1pt">
                <v:textbox>
                  <w:txbxContent>
                    <w:p w14:paraId="167B89A3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Screening</w:t>
                      </w:r>
                    </w:p>
                    <w:p w14:paraId="1C5BF19B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B473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431E1" wp14:editId="2A8A400C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870E0" id="Straight Arrow Connector 36" o:spid="_x0000_s1026" type="#_x0000_t32" style="position:absolute;margin-left:111pt;margin-top:4.45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PFrpA4AAAAA0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3F870A5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AA4F99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C7CA24" wp14:editId="4FA284A2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25084" id="Straight Arrow Connector 17" o:spid="_x0000_s1026" type="#_x0000_t32" style="position:absolute;margin-left:195pt;margin-top:23.2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PqRY6L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709DD" wp14:editId="76D23EB2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50946A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445A5676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234)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09DD" id="Rectangle 8" o:spid="_x0000_s1050" style="position:absolute;margin-left:44.25pt;margin-top:1.05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2qx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" filled="f" strokecolor="windowText" strokeweight="1pt">
                <v:textbox>
                  <w:txbxContent>
                    <w:p w14:paraId="0E50946A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assessed for eligibility</w:t>
                      </w:r>
                    </w:p>
                    <w:p w14:paraId="445A5676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234)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C2394" wp14:editId="1EADDAC8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B3D04C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Reports excluded (n = 67):</w:t>
                            </w:r>
                          </w:p>
                          <w:p w14:paraId="054ACEE0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Not surgical (n = 32)</w:t>
                            </w:r>
                          </w:p>
                          <w:p w14:paraId="21EF23F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Not a RCT (n = 19)</w:t>
                            </w:r>
                          </w:p>
                          <w:p w14:paraId="6E449F16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Secondary analysis (n = 10)</w:t>
                            </w:r>
                          </w:p>
                          <w:p w14:paraId="59980AB3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Safety trial (n = 4)</w:t>
                            </w:r>
                          </w:p>
                          <w:p w14:paraId="38DF4AAC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Pilot study (n = 1)</w:t>
                            </w:r>
                          </w:p>
                          <w:p w14:paraId="6940738F" w14:textId="77777777" w:rsidR="00B8039A" w:rsidRPr="00B8039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Protocol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C2394" id="Rectangle 9" o:spid="_x0000_s1051" style="position:absolute;margin-left:240.75pt;margin-top:.85pt;width:148.6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" filled="f" strokecolor="windowText" strokeweight="1pt">
                <v:textbox>
                  <w:txbxContent>
                    <w:p w14:paraId="58B3D04C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Reports excluded (n = 67):</w:t>
                      </w:r>
                    </w:p>
                    <w:p w14:paraId="054ACEE0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Not surgical (n = 32)</w:t>
                      </w:r>
                    </w:p>
                    <w:p w14:paraId="21EF23F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Not a RCT (n = 19)</w:t>
                      </w:r>
                    </w:p>
                    <w:p w14:paraId="6E449F16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Secondary analysis (n = 10)</w:t>
                      </w:r>
                    </w:p>
                    <w:p w14:paraId="59980AB3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Safety trial (n = 4)</w:t>
                      </w:r>
                    </w:p>
                    <w:p w14:paraId="38DF4AAC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Pilot study (n = 1)</w:t>
                      </w:r>
                    </w:p>
                    <w:p w14:paraId="6940738F" w14:textId="77777777" w:rsidR="00B8039A" w:rsidRPr="00B8039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Protocol (n = 1)</w:t>
                      </w:r>
                    </w:p>
                  </w:txbxContent>
                </v:textbox>
              </v:rect>
            </w:pict>
          </mc:Fallback>
        </mc:AlternateContent>
      </w:r>
    </w:p>
    <w:p w14:paraId="6607AFA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FE99FE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50A8811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AEE16F" wp14:editId="660B0A55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ABBE9" id="Straight Arrow Connector 19" o:spid="_x0000_s1026" type="#_x0000_t32" style="position:absolute;margin-left:110.3pt;margin-top:2.35pt;width:0;height:5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6B6E1CB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50508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62E1FC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2864CA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842C2" wp14:editId="7C45EB2F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9E354D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186FAA95" w14:textId="77777777" w:rsidR="00B8039A" w:rsidRPr="00B8039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20"/>
                              </w:rPr>
                              <w:t>(n = 167)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42C2" id="Rectangle 13" o:spid="_x0000_s1052" style="position:absolute;margin-left:42.55pt;margin-top:8.7pt;width:148.6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" filled="f" strokecolor="windowText" strokeweight="1pt">
                <v:textbox>
                  <w:txbxContent>
                    <w:p w14:paraId="689E354D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186FAA95" w14:textId="77777777" w:rsidR="00B8039A" w:rsidRPr="00B8039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</w:pPr>
                      <w:r w:rsidRPr="00B8039A">
                        <w:rPr>
                          <w:rFonts w:ascii="Arial" w:hAnsi="Arial" w:cs="Arial"/>
                          <w:color w:val="000000"/>
                          <w:sz w:val="18"/>
                          <w:szCs w:val="20"/>
                        </w:rPr>
                        <w:t>(n = 167)</w:t>
                      </w:r>
                    </w:p>
                  </w:txbxContent>
                </v:textbox>
              </v:rect>
            </w:pict>
          </mc:Fallback>
        </mc:AlternateContent>
      </w:r>
    </w:p>
    <w:p w14:paraId="55371BB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C5AB2" wp14:editId="6F101270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EFE748" w14:textId="77777777" w:rsidR="00B8039A" w:rsidRPr="00B8039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8039A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5AB2" id="_x0000_s1053" type="#_x0000_t176" style="position:absolute;margin-left:-10.5pt;margin-top:13.45pt;width:60.2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" fillcolor="#9dc3e6" strokecolor="windowText" strokeweight="1pt">
                <v:textbox>
                  <w:txbxContent>
                    <w:p w14:paraId="0EEFE748" w14:textId="77777777" w:rsidR="00B8039A" w:rsidRPr="00B8039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8039A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E2E7F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8F0DE3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B89742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49652F5" w14:textId="77777777" w:rsidR="00B8039A" w:rsidRPr="00726605" w:rsidRDefault="00B8039A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6F7A3C20" w14:textId="2E52E52C" w:rsidR="00F227FF" w:rsidRPr="00726605" w:rsidRDefault="00F227FF" w:rsidP="00F227FF">
      <w:pPr>
        <w:spacing w:before="120" w:after="12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  <w:r w:rsidRPr="00726605">
        <w:rPr>
          <w:rFonts w:ascii="Arial" w:hAnsi="Arial"/>
          <w:kern w:val="2"/>
          <w:sz w:val="22"/>
          <w14:ligatures w14:val="standardContextual"/>
        </w:rPr>
        <w:t xml:space="preserve">Source: Page MJ, et al. BMJ 2021;372:n71. </w:t>
      </w:r>
      <w:proofErr w:type="spellStart"/>
      <w:r w:rsidRPr="00726605">
        <w:rPr>
          <w:rFonts w:ascii="Arial" w:hAnsi="Arial"/>
          <w:kern w:val="2"/>
          <w:sz w:val="22"/>
          <w14:ligatures w14:val="standardContextual"/>
        </w:rPr>
        <w:t>doi</w:t>
      </w:r>
      <w:proofErr w:type="spellEnd"/>
      <w:r w:rsidRPr="00726605">
        <w:rPr>
          <w:rFonts w:ascii="Arial" w:hAnsi="Arial"/>
          <w:kern w:val="2"/>
          <w:sz w:val="22"/>
          <w14:ligatures w14:val="standardContextual"/>
        </w:rPr>
        <w:t>: 10.1136/bmj.n71.</w:t>
      </w:r>
      <w:r w:rsidR="00651AE9" w:rsidRPr="00726605">
        <w:rPr>
          <w:rFonts w:ascii="Arial" w:hAnsi="Arial"/>
          <w:kern w:val="2"/>
          <w:sz w:val="22"/>
          <w14:ligatures w14:val="standardContextual"/>
        </w:rPr>
        <w:t xml:space="preserve"> </w:t>
      </w:r>
    </w:p>
    <w:p w14:paraId="00571680" w14:textId="46622E49" w:rsidR="00CE459D" w:rsidRPr="00726605" w:rsidRDefault="00F227FF" w:rsidP="00050EB3">
      <w:pPr>
        <w:spacing w:after="160" w:line="480" w:lineRule="auto"/>
        <w:jc w:val="both"/>
        <w:rPr>
          <w:rFonts w:ascii="Arial" w:hAnsi="Arial"/>
          <w:kern w:val="2"/>
          <w:sz w:val="22"/>
          <w14:ligatures w14:val="standardContextual"/>
        </w:rPr>
      </w:pPr>
      <w:r w:rsidRPr="00726605">
        <w:rPr>
          <w:rFonts w:ascii="Arial" w:hAnsi="Arial"/>
          <w:kern w:val="2"/>
          <w:sz w:val="22"/>
          <w14:ligatures w14:val="standardContextual"/>
        </w:rPr>
        <w:t xml:space="preserve">This work is licensed under CC BY 4.0. To view a copy of this license, visit </w:t>
      </w:r>
      <w:hyperlink r:id="rId9" w:history="1">
        <w:r w:rsidR="00050EB3" w:rsidRPr="00726605">
          <w:rPr>
            <w:rStyle w:val="Hyperlink"/>
            <w:rFonts w:ascii="Arial" w:hAnsi="Arial"/>
            <w:kern w:val="2"/>
            <w:sz w:val="22"/>
            <w14:ligatures w14:val="standardContextual"/>
          </w:rPr>
          <w:t>https://creativecommons.org/licenses/by/4.0/</w:t>
        </w:r>
      </w:hyperlink>
      <w:r w:rsidR="00050EB3" w:rsidRPr="00726605">
        <w:rPr>
          <w:rFonts w:ascii="Arial" w:hAnsi="Arial"/>
          <w:kern w:val="2"/>
          <w:sz w:val="22"/>
          <w14:ligatures w14:val="standardContextual"/>
        </w:rPr>
        <w:t xml:space="preserve"> </w:t>
      </w:r>
    </w:p>
    <w:sectPr w:rsidR="00CE459D" w:rsidRPr="007266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5A9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9390DE1"/>
    <w:multiLevelType w:val="multilevel"/>
    <w:tmpl w:val="CB480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3" w15:restartNumberingAfterBreak="0">
    <w:nsid w:val="2D067F13"/>
    <w:multiLevelType w:val="multilevel"/>
    <w:tmpl w:val="7A2A37D2"/>
    <w:lvl w:ilvl="0">
      <w:start w:val="2"/>
      <w:numFmt w:val="decimal"/>
      <w:lvlText w:val="%1."/>
      <w:lvlJc w:val="left"/>
      <w:pPr>
        <w:ind w:left="400" w:hanging="40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cstheme="minorBidi" w:hint="default"/>
        <w:color w:val="auto"/>
      </w:rPr>
    </w:lvl>
  </w:abstractNum>
  <w:abstractNum w:abstractNumId="4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42080">
    <w:abstractNumId w:val="0"/>
  </w:num>
  <w:num w:numId="2" w16cid:durableId="1484545803">
    <w:abstractNumId w:val="1"/>
  </w:num>
  <w:num w:numId="3" w16cid:durableId="156113519">
    <w:abstractNumId w:val="4"/>
  </w:num>
  <w:num w:numId="4" w16cid:durableId="1541434984">
    <w:abstractNumId w:val="2"/>
  </w:num>
  <w:num w:numId="5" w16cid:durableId="176691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FF"/>
    <w:rsid w:val="00050EB3"/>
    <w:rsid w:val="00055F98"/>
    <w:rsid w:val="00111DDF"/>
    <w:rsid w:val="00134685"/>
    <w:rsid w:val="001821E6"/>
    <w:rsid w:val="002A2B8D"/>
    <w:rsid w:val="002A319C"/>
    <w:rsid w:val="003C00C0"/>
    <w:rsid w:val="004A265B"/>
    <w:rsid w:val="00581CC4"/>
    <w:rsid w:val="005F454F"/>
    <w:rsid w:val="00651AE9"/>
    <w:rsid w:val="006F215B"/>
    <w:rsid w:val="006F6D84"/>
    <w:rsid w:val="00726605"/>
    <w:rsid w:val="00755BC4"/>
    <w:rsid w:val="00931F54"/>
    <w:rsid w:val="00B8039A"/>
    <w:rsid w:val="00BA16D7"/>
    <w:rsid w:val="00BF52D3"/>
    <w:rsid w:val="00C04FAE"/>
    <w:rsid w:val="00C463AB"/>
    <w:rsid w:val="00CE459D"/>
    <w:rsid w:val="00DA5E9E"/>
    <w:rsid w:val="00E527C4"/>
    <w:rsid w:val="00E77611"/>
    <w:rsid w:val="00E91312"/>
    <w:rsid w:val="00F04DAD"/>
    <w:rsid w:val="00F227FF"/>
    <w:rsid w:val="00F25196"/>
    <w:rsid w:val="00F7113C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5ED7"/>
  <w15:docId w15:val="{7550126B-B27E-E44B-9391-20B962A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annotation text" w:uiPriority="99"/>
    <w:lsdException w:name="annotation reference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34685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1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aliases w:val="Titre 3.1"/>
    <w:basedOn w:val="Normal"/>
    <w:next w:val="BodyText"/>
    <w:link w:val="Heading3Char"/>
    <w:uiPriority w:val="9"/>
    <w:unhideWhenUsed/>
    <w:qFormat/>
    <w:rsid w:val="0013468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34685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85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4685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85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13468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Titre11">
    <w:name w:val="Titre 1.1"/>
    <w:basedOn w:val="Heading1"/>
    <w:next w:val="Normal"/>
    <w:link w:val="Titre11Car"/>
    <w:autoRedefine/>
    <w:qFormat/>
    <w:rsid w:val="00581CC4"/>
    <w:pPr>
      <w:spacing w:before="240" w:after="240" w:line="480" w:lineRule="auto"/>
      <w:ind w:left="850" w:hanging="850"/>
      <w:jc w:val="both"/>
    </w:pPr>
    <w:rPr>
      <w:rFonts w:eastAsia="Calibri" w:cs="Calibri"/>
      <w:bCs/>
      <w:iCs/>
      <w:smallCaps w:val="0"/>
      <w:color w:val="000000" w:themeColor="text1"/>
      <w:sz w:val="28"/>
      <w:szCs w:val="28"/>
      <w:lang w:val="fr-CH"/>
    </w:rPr>
  </w:style>
  <w:style w:type="character" w:customStyle="1" w:styleId="Titre11Car">
    <w:name w:val="Titre 1.1 Car"/>
    <w:basedOn w:val="DefaultParagraphFont"/>
    <w:link w:val="Titre11"/>
    <w:rsid w:val="00581CC4"/>
    <w:rPr>
      <w:rFonts w:asciiTheme="majorHAnsi" w:eastAsia="Calibri" w:hAnsiTheme="majorHAnsi" w:cs="Calibri"/>
      <w:b/>
      <w:bCs/>
      <w:iCs/>
      <w:color w:val="000000" w:themeColor="text1"/>
      <w:sz w:val="28"/>
      <w:szCs w:val="28"/>
      <w:lang w:val="fr-CH"/>
    </w:rPr>
  </w:style>
  <w:style w:type="character" w:styleId="CommentReference">
    <w:name w:val="annotation reference"/>
    <w:basedOn w:val="DefaultParagraphFont"/>
    <w:uiPriority w:val="99"/>
    <w:unhideWhenUsed/>
    <w:rsid w:val="00F22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7FF"/>
    <w:pPr>
      <w:spacing w:before="120" w:after="120"/>
      <w:jc w:val="both"/>
    </w:pPr>
    <w:rPr>
      <w:rFonts w:ascii="Arial" w:hAnsi="Arial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7FF"/>
    <w:rPr>
      <w:rFonts w:ascii="Arial" w:hAnsi="Arial"/>
      <w:kern w:val="2"/>
      <w:sz w:val="20"/>
      <w:szCs w:val="2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rsid w:val="00F227F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F227F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rsid w:val="00F227F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rsid w:val="00F227F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F227F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F227F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F227F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F227F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F227FF"/>
    <w:pPr>
      <w:spacing w:after="0"/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EB3"/>
    <w:rPr>
      <w:color w:val="605E5C"/>
      <w:shd w:val="clear" w:color="auto" w:fill="E1DFDD"/>
    </w:rPr>
  </w:style>
  <w:style w:type="table" w:styleId="TableGrid">
    <w:name w:val="Table Grid"/>
    <w:basedOn w:val="TableNormal"/>
    <w:rsid w:val="00581C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581CC4"/>
    <w:pPr>
      <w:ind w:left="720"/>
      <w:contextualSpacing/>
    </w:pPr>
  </w:style>
  <w:style w:type="table" w:styleId="PlainTable5">
    <w:name w:val="Plain Table 5"/>
    <w:basedOn w:val="TableNormal"/>
    <w:rsid w:val="006F6D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931F5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FE7F82"/>
    <w:pPr>
      <w:spacing w:before="0" w:after="200"/>
      <w:jc w:val="left"/>
    </w:pPr>
    <w:rPr>
      <w:rFonts w:asciiTheme="minorHAnsi" w:hAnsiTheme="minorHAns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FE7F82"/>
    <w:rPr>
      <w:rFonts w:ascii="Arial" w:hAnsi="Arial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lsevier.com/products/scop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narodriguesribeiro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40970C-7117-2041-8E66-06BF6FCA1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27</TotalTime>
  <Pages>7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</vt:lpstr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</dc:title>
  <dc:creator>Joana Rodrigues Ribeiro</dc:creator>
  <cp:keywords/>
  <cp:lastModifiedBy>Joana Rodrigues Ribeiro</cp:lastModifiedBy>
  <cp:revision>5</cp:revision>
  <cp:lastPrinted>2026-02-11T22:03:00Z</cp:lastPrinted>
  <dcterms:created xsi:type="dcterms:W3CDTF">2026-04-05T23:26:00Z</dcterms:created>
  <dcterms:modified xsi:type="dcterms:W3CDTF">2026-04-16T14:41:00Z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